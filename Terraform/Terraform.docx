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36B41A" w14:textId="0D76582E" w:rsidR="008918F2" w:rsidRPr="000004DB" w:rsidRDefault="000004DB">
      <w:pPr>
        <w:pStyle w:val="Heading1"/>
        <w:rPr>
          <w:b/>
          <w:bCs/>
          <w:sz w:val="48"/>
          <w:szCs w:val="48"/>
        </w:rPr>
      </w:pPr>
      <w:r w:rsidRPr="000004DB">
        <w:rPr>
          <w:b/>
          <w:bCs/>
          <w:sz w:val="48"/>
          <w:szCs w:val="48"/>
        </w:rPr>
        <w:t>Terraform (Infrastructure as Code)</w:t>
      </w:r>
    </w:p>
    <w:p w14:paraId="772D6FE0" w14:textId="78E52391" w:rsidR="008918F2" w:rsidRDefault="000004DB" w:rsidP="000004DB">
      <w:pPr>
        <w:pStyle w:val="ListBullet"/>
      </w:pPr>
      <w:r>
        <w:t>Terraform Infrastructure as code know as IAC where we need to write code for our requirement and it make the stuffs in which I need in making any environment its easy to understand and easy to write.</w:t>
      </w:r>
    </w:p>
    <w:p w14:paraId="2529EE52" w14:textId="6F16E90C" w:rsidR="008918F2" w:rsidRDefault="000004DB" w:rsidP="00F22C48">
      <w:pPr>
        <w:pStyle w:val="ListBullet"/>
        <w:jc w:val="center"/>
      </w:pPr>
      <w:r w:rsidRPr="000004DB">
        <w:drawing>
          <wp:inline distT="0" distB="0" distL="0" distR="0" wp14:anchorId="1B7720D3" wp14:editId="3C4BFF45">
            <wp:extent cx="5074920" cy="1726340"/>
            <wp:effectExtent l="0" t="0" r="0" b="7620"/>
            <wp:docPr id="85856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602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0304" cy="173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F9C9" w14:textId="77777777" w:rsidR="000004DB" w:rsidRDefault="000004DB" w:rsidP="000004DB">
      <w:pPr>
        <w:pStyle w:val="ListBullet"/>
        <w:numPr>
          <w:ilvl w:val="0"/>
          <w:numId w:val="0"/>
        </w:numPr>
        <w:ind w:left="432" w:hanging="432"/>
      </w:pPr>
    </w:p>
    <w:p w14:paraId="47E368B3" w14:textId="545EB06C" w:rsidR="000004DB" w:rsidRDefault="000004DB" w:rsidP="000004DB">
      <w:pPr>
        <w:pStyle w:val="ListBullet"/>
      </w:pPr>
      <w:r>
        <w:t>We Need to understand working of Terraform and we have some useful command in terraform to create your env and other stuffs</w:t>
      </w:r>
    </w:p>
    <w:p w14:paraId="275D23BD" w14:textId="77777777" w:rsidR="000004DB" w:rsidRDefault="000004DB" w:rsidP="000004DB">
      <w:pPr>
        <w:pStyle w:val="ListParagraph"/>
      </w:pPr>
    </w:p>
    <w:p w14:paraId="3CB2831F" w14:textId="300B3908" w:rsidR="000004DB" w:rsidRDefault="000004DB" w:rsidP="000004DB">
      <w:pPr>
        <w:pStyle w:val="ListBullet"/>
      </w:pPr>
      <w:r>
        <w:t xml:space="preserve">Terraform plan and terraform apply </w:t>
      </w:r>
      <w:r>
        <w:sym w:font="Wingdings" w:char="F0E0"/>
      </w:r>
      <w:r>
        <w:t xml:space="preserve"> Command 1.</w:t>
      </w:r>
    </w:p>
    <w:p w14:paraId="187420FB" w14:textId="77777777" w:rsidR="000004DB" w:rsidRDefault="000004DB" w:rsidP="000004DB">
      <w:pPr>
        <w:pStyle w:val="ListParagraph"/>
      </w:pPr>
    </w:p>
    <w:p w14:paraId="093384A3" w14:textId="676AF310" w:rsidR="000004DB" w:rsidRDefault="000004DB" w:rsidP="000004DB">
      <w:pPr>
        <w:pStyle w:val="ListBullet"/>
      </w:pPr>
      <w:r>
        <w:t xml:space="preserve">Terraform destroy </w:t>
      </w:r>
      <w:r>
        <w:sym w:font="Wingdings" w:char="F0E0"/>
      </w:r>
      <w:r>
        <w:t xml:space="preserve"> Use to Destroy Your </w:t>
      </w:r>
      <w:r w:rsidR="006E4EBB">
        <w:t xml:space="preserve">All </w:t>
      </w:r>
      <w:r>
        <w:t>Resource Whenever you want to destroy it</w:t>
      </w:r>
    </w:p>
    <w:p w14:paraId="441D0AAE" w14:textId="77777777" w:rsidR="000004DB" w:rsidRDefault="000004DB" w:rsidP="000004DB">
      <w:pPr>
        <w:pStyle w:val="ListParagraph"/>
      </w:pPr>
    </w:p>
    <w:p w14:paraId="737BEE8E" w14:textId="77777777" w:rsidR="006E4EBB" w:rsidRDefault="000004DB" w:rsidP="000004DB">
      <w:pPr>
        <w:pStyle w:val="ListBullet"/>
      </w:pPr>
      <w:r>
        <w:t xml:space="preserve">Terraform Handle Everything Carefully Whenever you create new </w:t>
      </w:r>
      <w:r w:rsidR="006E4EBB">
        <w:t>resource and after that you have change that resource then terraform destroy pervious resource and make new resource according to Client Requirement.</w:t>
      </w:r>
    </w:p>
    <w:p w14:paraId="747BAC07" w14:textId="77777777" w:rsidR="006E4EBB" w:rsidRDefault="006E4EBB" w:rsidP="006E4EBB">
      <w:pPr>
        <w:pStyle w:val="ListParagraph"/>
      </w:pPr>
    </w:p>
    <w:p w14:paraId="32ECDE68" w14:textId="6AB6FBFE" w:rsidR="000004DB" w:rsidRDefault="006E4EBB" w:rsidP="000004DB">
      <w:pPr>
        <w:pStyle w:val="ListBullet"/>
      </w:pPr>
      <w:r>
        <w:t xml:space="preserve"> Terraform Validate </w:t>
      </w:r>
      <w:r>
        <w:sym w:font="Wingdings" w:char="F0E0"/>
      </w:r>
      <w:r>
        <w:t xml:space="preserve"> Use to Validate your file is it Perfect or not</w:t>
      </w:r>
    </w:p>
    <w:p w14:paraId="0236D080" w14:textId="77777777" w:rsidR="006E4EBB" w:rsidRDefault="006E4EBB" w:rsidP="006E4EBB">
      <w:pPr>
        <w:pStyle w:val="ListParagraph"/>
      </w:pPr>
    </w:p>
    <w:p w14:paraId="75709ACA" w14:textId="1EC88C2F" w:rsidR="006E4EBB" w:rsidRPr="006E4EBB" w:rsidRDefault="006E4EBB" w:rsidP="006E4EBB">
      <w:pPr>
        <w:pStyle w:val="ListBullet"/>
        <w:rPr>
          <w:lang w:val="en-IN"/>
        </w:rPr>
      </w:pPr>
      <w:r w:rsidRPr="006E4EBB">
        <w:rPr>
          <w:lang w:val="en-IN"/>
        </w:rPr>
        <w:t xml:space="preserve">Concept of </w:t>
      </w:r>
      <w:proofErr w:type="spellStart"/>
      <w:r w:rsidRPr="006E4EBB">
        <w:rPr>
          <w:lang w:val="en-IN"/>
        </w:rPr>
        <w:t>BlockName</w:t>
      </w:r>
      <w:proofErr w:type="spellEnd"/>
      <w:r w:rsidRPr="006E4EBB">
        <w:rPr>
          <w:lang w:val="en-IN"/>
        </w:rPr>
        <w:t xml:space="preserve"> </w:t>
      </w:r>
      <w:proofErr w:type="spellStart"/>
      <w:proofErr w:type="gramStart"/>
      <w:r w:rsidRPr="006E4EBB">
        <w:rPr>
          <w:lang w:val="en-IN"/>
        </w:rPr>
        <w:t>ResourceType</w:t>
      </w:r>
      <w:proofErr w:type="spellEnd"/>
      <w:r w:rsidRPr="006E4EBB">
        <w:rPr>
          <w:lang w:val="en-IN"/>
        </w:rPr>
        <w:t xml:space="preserve">  </w:t>
      </w:r>
      <w:proofErr w:type="spellStart"/>
      <w:r w:rsidRPr="006E4EBB">
        <w:rPr>
          <w:lang w:val="en-IN"/>
        </w:rPr>
        <w:t>ResourceName</w:t>
      </w:r>
      <w:proofErr w:type="spellEnd"/>
      <w:proofErr w:type="gramEnd"/>
      <w:r w:rsidRPr="006E4EBB">
        <w:rPr>
          <w:lang w:val="en-IN"/>
        </w:rPr>
        <w:t>{</w:t>
      </w:r>
    </w:p>
    <w:p w14:paraId="7BEF3EC6" w14:textId="267EACFF" w:rsidR="006E4EBB" w:rsidRPr="006E4EBB" w:rsidRDefault="006E4EBB" w:rsidP="006E4EBB">
      <w:pPr>
        <w:pStyle w:val="ListBullet"/>
        <w:numPr>
          <w:ilvl w:val="0"/>
          <w:numId w:val="0"/>
        </w:numPr>
        <w:ind w:left="1152" w:firstLine="288"/>
        <w:rPr>
          <w:lang w:val="en-IN"/>
        </w:rPr>
      </w:pPr>
      <w:r w:rsidRPr="006E4EBB">
        <w:rPr>
          <w:lang w:val="en-IN"/>
        </w:rPr>
        <w:t>        Arguments 1</w:t>
      </w:r>
    </w:p>
    <w:p w14:paraId="24483AD3" w14:textId="2B81E0B9" w:rsidR="006E4EBB" w:rsidRPr="006E4EBB" w:rsidRDefault="006E4EBB" w:rsidP="006E4EBB">
      <w:pPr>
        <w:pStyle w:val="ListBullet"/>
        <w:numPr>
          <w:ilvl w:val="0"/>
          <w:numId w:val="0"/>
        </w:numPr>
        <w:ind w:left="1440"/>
        <w:rPr>
          <w:lang w:val="en-IN"/>
        </w:rPr>
      </w:pPr>
      <w:r w:rsidRPr="006E4EBB">
        <w:rPr>
          <w:lang w:val="en-IN"/>
        </w:rPr>
        <w:t xml:space="preserve">        Arguments 2</w:t>
      </w:r>
    </w:p>
    <w:p w14:paraId="28CFDEC2" w14:textId="4F5F9470" w:rsidR="006E4EBB" w:rsidRPr="006E4EBB" w:rsidRDefault="006E4EBB" w:rsidP="006E4EBB">
      <w:pPr>
        <w:pStyle w:val="ListBullet"/>
        <w:numPr>
          <w:ilvl w:val="0"/>
          <w:numId w:val="0"/>
        </w:numPr>
        <w:ind w:left="1440"/>
        <w:rPr>
          <w:lang w:val="en-IN"/>
        </w:rPr>
      </w:pPr>
      <w:r w:rsidRPr="006E4EBB">
        <w:rPr>
          <w:lang w:val="en-IN"/>
        </w:rPr>
        <w:t xml:space="preserve"> }</w:t>
      </w:r>
    </w:p>
    <w:p w14:paraId="49A187AE" w14:textId="23916FFB" w:rsidR="006E4EBB" w:rsidRPr="006E4EBB" w:rsidRDefault="006E4EBB" w:rsidP="006E4EBB">
      <w:pPr>
        <w:pStyle w:val="ListBullet"/>
        <w:rPr>
          <w:lang w:val="en-IN"/>
        </w:rPr>
      </w:pPr>
      <w:r w:rsidRPr="006E4EBB">
        <w:rPr>
          <w:lang w:val="en-IN"/>
        </w:rPr>
        <w:t>Important</w:t>
      </w:r>
    </w:p>
    <w:p w14:paraId="54DEE877" w14:textId="4D46669E" w:rsidR="006E4EBB" w:rsidRPr="006E4EBB" w:rsidRDefault="006E4EBB" w:rsidP="006E4EBB">
      <w:pPr>
        <w:pStyle w:val="ListBullet"/>
        <w:numPr>
          <w:ilvl w:val="0"/>
          <w:numId w:val="0"/>
        </w:numPr>
        <w:ind w:left="720"/>
        <w:rPr>
          <w:lang w:val="en-IN"/>
        </w:rPr>
      </w:pPr>
      <w:r w:rsidRPr="006E4EBB">
        <w:rPr>
          <w:lang w:val="en-IN"/>
        </w:rPr>
        <w:t xml:space="preserve"> local = provider</w:t>
      </w:r>
    </w:p>
    <w:p w14:paraId="0688F74C" w14:textId="400CFCAE" w:rsidR="006E4EBB" w:rsidRPr="006E4EBB" w:rsidRDefault="006E4EBB" w:rsidP="006E4EBB">
      <w:pPr>
        <w:pStyle w:val="ListBullet"/>
        <w:numPr>
          <w:ilvl w:val="0"/>
          <w:numId w:val="0"/>
        </w:numPr>
        <w:ind w:left="720"/>
        <w:rPr>
          <w:lang w:val="en-IN"/>
        </w:rPr>
      </w:pPr>
      <w:r w:rsidRPr="006E4EBB">
        <w:rPr>
          <w:lang w:val="en-IN"/>
        </w:rPr>
        <w:t xml:space="preserve"> file = </w:t>
      </w:r>
      <w:proofErr w:type="spellStart"/>
      <w:r w:rsidRPr="006E4EBB">
        <w:rPr>
          <w:lang w:val="en-IN"/>
        </w:rPr>
        <w:t>ResourceType</w:t>
      </w:r>
      <w:proofErr w:type="spellEnd"/>
    </w:p>
    <w:p w14:paraId="4F83DED3" w14:textId="2E856AD1" w:rsidR="006E4EBB" w:rsidRPr="006E4EBB" w:rsidRDefault="006E4EBB" w:rsidP="006E4EBB">
      <w:pPr>
        <w:pStyle w:val="ListBullet"/>
        <w:numPr>
          <w:ilvl w:val="0"/>
          <w:numId w:val="0"/>
        </w:numPr>
        <w:ind w:left="720"/>
        <w:rPr>
          <w:lang w:val="en-IN"/>
        </w:rPr>
      </w:pPr>
      <w:r>
        <w:rPr>
          <w:lang w:val="en-IN"/>
        </w:rPr>
        <w:t xml:space="preserve"> </w:t>
      </w:r>
      <w:proofErr w:type="spellStart"/>
      <w:r w:rsidRPr="006E4EBB">
        <w:rPr>
          <w:lang w:val="en-IN"/>
        </w:rPr>
        <w:t>vikas</w:t>
      </w:r>
      <w:proofErr w:type="spellEnd"/>
      <w:r w:rsidRPr="006E4EBB">
        <w:rPr>
          <w:lang w:val="en-IN"/>
        </w:rPr>
        <w:t xml:space="preserve"> = </w:t>
      </w:r>
      <w:proofErr w:type="spellStart"/>
      <w:r w:rsidRPr="006E4EBB">
        <w:rPr>
          <w:lang w:val="en-IN"/>
        </w:rPr>
        <w:t>ResourceName</w:t>
      </w:r>
      <w:proofErr w:type="spellEnd"/>
    </w:p>
    <w:p w14:paraId="110811AF" w14:textId="77777777" w:rsidR="006E4EBB" w:rsidRPr="006E4EBB" w:rsidRDefault="006E4EBB" w:rsidP="006E4EBB">
      <w:pPr>
        <w:pStyle w:val="ListBullet"/>
        <w:numPr>
          <w:ilvl w:val="0"/>
          <w:numId w:val="0"/>
        </w:numPr>
        <w:ind w:left="1440"/>
        <w:rPr>
          <w:lang w:val="en-IN"/>
        </w:rPr>
      </w:pPr>
    </w:p>
    <w:p w14:paraId="40B0C880" w14:textId="462179B9" w:rsidR="006E4EBB" w:rsidRPr="006E4EBB" w:rsidRDefault="006E4EBB" w:rsidP="006E4EBB">
      <w:pPr>
        <w:pStyle w:val="ListBullet"/>
        <w:rPr>
          <w:lang w:val="en-IN"/>
        </w:rPr>
      </w:pPr>
      <w:r w:rsidRPr="006E4EBB">
        <w:rPr>
          <w:lang w:val="en-IN"/>
        </w:rPr>
        <w:t>Execution of Infrastructure</w:t>
      </w:r>
    </w:p>
    <w:p w14:paraId="5908B189" w14:textId="73DDCAC7" w:rsidR="006E4EBB" w:rsidRPr="006E4EBB" w:rsidRDefault="006E4EBB" w:rsidP="006E4EBB">
      <w:pPr>
        <w:pStyle w:val="ListBullet"/>
        <w:numPr>
          <w:ilvl w:val="0"/>
          <w:numId w:val="0"/>
        </w:numPr>
        <w:ind w:left="432" w:firstLine="288"/>
        <w:rPr>
          <w:lang w:val="en-IN"/>
        </w:rPr>
      </w:pPr>
      <w:proofErr w:type="spellStart"/>
      <w:r w:rsidRPr="006E4EBB">
        <w:rPr>
          <w:lang w:val="en-IN"/>
        </w:rPr>
        <w:t>init</w:t>
      </w:r>
      <w:proofErr w:type="spellEnd"/>
      <w:r w:rsidRPr="006E4EBB">
        <w:rPr>
          <w:lang w:val="en-IN"/>
        </w:rPr>
        <w:t xml:space="preserve"> --&gt; plan --&gt; apply</w:t>
      </w:r>
    </w:p>
    <w:p w14:paraId="73AE0CBE" w14:textId="307B191B" w:rsidR="006E4EBB" w:rsidRPr="006E4EBB" w:rsidRDefault="006E4EBB" w:rsidP="006E4EBB">
      <w:pPr>
        <w:pStyle w:val="ListBullet"/>
        <w:tabs>
          <w:tab w:val="clear" w:pos="432"/>
          <w:tab w:val="num" w:pos="864"/>
        </w:tabs>
        <w:ind w:left="864"/>
        <w:rPr>
          <w:color w:val="FFFFFF"/>
          <w:lang w:val="en-IN" w:eastAsia="en-IN"/>
        </w:rPr>
      </w:pPr>
      <w:r w:rsidRPr="006E4EBB">
        <w:rPr>
          <w:lang w:val="en-IN" w:eastAsia="en-IN"/>
        </w:rPr>
        <w:t>terraform validate</w:t>
      </w:r>
    </w:p>
    <w:p w14:paraId="772BD61F" w14:textId="0BF23D84" w:rsidR="006E4EBB" w:rsidRPr="006E4EBB" w:rsidRDefault="006E4EBB" w:rsidP="006E4EBB">
      <w:pPr>
        <w:pStyle w:val="ListBullet"/>
        <w:tabs>
          <w:tab w:val="clear" w:pos="432"/>
          <w:tab w:val="num" w:pos="864"/>
        </w:tabs>
        <w:ind w:left="864"/>
        <w:rPr>
          <w:color w:val="FFFFFF"/>
          <w:lang w:val="en-IN" w:eastAsia="en-IN"/>
        </w:rPr>
      </w:pPr>
      <w:r w:rsidRPr="006E4EBB">
        <w:rPr>
          <w:lang w:val="en-IN" w:eastAsia="en-IN"/>
        </w:rPr>
        <w:t>terraform show</w:t>
      </w:r>
    </w:p>
    <w:p w14:paraId="67C26243" w14:textId="01337AFC" w:rsidR="006E4EBB" w:rsidRDefault="006E4EBB" w:rsidP="006E4EBB">
      <w:pPr>
        <w:pStyle w:val="ListBullet"/>
        <w:numPr>
          <w:ilvl w:val="0"/>
          <w:numId w:val="0"/>
        </w:numPr>
        <w:ind w:left="864"/>
        <w:rPr>
          <w:lang w:val="en-IN" w:eastAsia="en-IN"/>
        </w:rPr>
      </w:pPr>
      <w:r w:rsidRPr="006E4EBB">
        <w:rPr>
          <w:lang w:val="en-IN" w:eastAsia="en-IN"/>
        </w:rPr>
        <w:t>terraform state list</w:t>
      </w:r>
    </w:p>
    <w:p w14:paraId="687CF970" w14:textId="77777777" w:rsidR="006E4EBB" w:rsidRPr="006E4EBB" w:rsidRDefault="006E4EBB" w:rsidP="006E4EBB">
      <w:pPr>
        <w:pStyle w:val="ListBullet"/>
        <w:numPr>
          <w:ilvl w:val="0"/>
          <w:numId w:val="7"/>
        </w:numPr>
        <w:rPr>
          <w:color w:val="FFFFFF"/>
          <w:lang w:val="en-IN" w:eastAsia="en-IN"/>
        </w:rPr>
      </w:pPr>
    </w:p>
    <w:p w14:paraId="5448FC37" w14:textId="275D5EBE" w:rsidR="006E4EBB" w:rsidRPr="006E4EBB" w:rsidRDefault="006E4EBB" w:rsidP="006E4EBB">
      <w:pPr>
        <w:pStyle w:val="ListBullet"/>
        <w:numPr>
          <w:ilvl w:val="0"/>
          <w:numId w:val="0"/>
        </w:numPr>
        <w:ind w:left="432"/>
        <w:rPr>
          <w:lang w:val="en-IN" w:eastAsia="en-IN"/>
        </w:rPr>
      </w:pPr>
      <w:r w:rsidRPr="006E4EBB">
        <w:rPr>
          <w:lang w:val="en-IN" w:eastAsia="en-IN"/>
        </w:rPr>
        <w:drawing>
          <wp:inline distT="0" distB="0" distL="0" distR="0" wp14:anchorId="433641F2" wp14:editId="39C3CB5C">
            <wp:extent cx="5821372" cy="3093720"/>
            <wp:effectExtent l="0" t="0" r="8255" b="0"/>
            <wp:docPr id="144785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58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1879" cy="310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6177" w14:textId="1E51EDC2" w:rsidR="006E4EBB" w:rsidRDefault="006E4EBB" w:rsidP="000004DB">
      <w:pPr>
        <w:pStyle w:val="ListBullet"/>
      </w:pPr>
      <w:r>
        <w:lastRenderedPageBreak/>
        <w:t xml:space="preserve">State Management </w:t>
      </w:r>
      <w:r>
        <w:sym w:font="Wingdings" w:char="F0E0"/>
      </w:r>
      <w:r>
        <w:t xml:space="preserve"> </w:t>
      </w:r>
      <w:proofErr w:type="spellStart"/>
      <w:r>
        <w:t>Terraform.tfstate</w:t>
      </w:r>
      <w:proofErr w:type="spellEnd"/>
      <w:r>
        <w:t xml:space="preserve"> </w:t>
      </w:r>
      <w:r>
        <w:sym w:font="Wingdings" w:char="F0E0"/>
      </w:r>
      <w:r>
        <w:t xml:space="preserve"> File</w:t>
      </w:r>
    </w:p>
    <w:p w14:paraId="5C0A72A7" w14:textId="11160EA7" w:rsidR="003516AE" w:rsidRDefault="003516AE" w:rsidP="003516AE">
      <w:pPr>
        <w:pStyle w:val="ListBullet"/>
      </w:pPr>
      <w:r>
        <w:t>Terraform Support JSON format Also</w:t>
      </w:r>
      <w:r w:rsidRPr="003516AE">
        <w:drawing>
          <wp:inline distT="0" distB="0" distL="0" distR="0" wp14:anchorId="7E33BCA0" wp14:editId="4E675FA1">
            <wp:extent cx="4000500" cy="2374228"/>
            <wp:effectExtent l="0" t="0" r="0" b="7620"/>
            <wp:docPr id="85323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358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705" cy="238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2D6E" w14:textId="77777777" w:rsidR="003516AE" w:rsidRDefault="003516AE" w:rsidP="003516AE"/>
    <w:p w14:paraId="3A81F600" w14:textId="71B3EB91" w:rsidR="003516AE" w:rsidRDefault="003516AE" w:rsidP="003516AE">
      <w:pPr>
        <w:pStyle w:val="ListBullet"/>
      </w:pPr>
      <w:r>
        <w:t>Terraform Variables.tf</w:t>
      </w:r>
    </w:p>
    <w:p w14:paraId="7740CBA0" w14:textId="77777777" w:rsidR="003516AE" w:rsidRDefault="003516AE" w:rsidP="003516AE">
      <w:pPr>
        <w:pStyle w:val="ListParagraph"/>
      </w:pPr>
    </w:p>
    <w:p w14:paraId="72D1D762" w14:textId="40FA6625" w:rsidR="003516AE" w:rsidRDefault="003516AE" w:rsidP="003516AE">
      <w:pPr>
        <w:pStyle w:val="ListBullet"/>
      </w:pPr>
      <w:r>
        <w:t xml:space="preserve">Output.tf </w:t>
      </w:r>
    </w:p>
    <w:p w14:paraId="65928DFE" w14:textId="77777777" w:rsidR="003516AE" w:rsidRDefault="003516AE" w:rsidP="003516AE">
      <w:pPr>
        <w:pStyle w:val="ListParagraph"/>
      </w:pPr>
    </w:p>
    <w:p w14:paraId="0992F375" w14:textId="2F9CA3BA" w:rsidR="003516AE" w:rsidRDefault="003516AE" w:rsidP="003516AE">
      <w:pPr>
        <w:pStyle w:val="ListBullet"/>
      </w:pPr>
      <w:r>
        <w:t>S3 Bucket using Terraform</w:t>
      </w:r>
    </w:p>
    <w:p w14:paraId="28DB73BD" w14:textId="77777777" w:rsidR="003516AE" w:rsidRDefault="003516AE" w:rsidP="003516AE">
      <w:pPr>
        <w:pStyle w:val="ListParagraph"/>
      </w:pPr>
    </w:p>
    <w:p w14:paraId="278B5F80" w14:textId="3DD00D1C" w:rsidR="003516AE" w:rsidRDefault="00933BC3" w:rsidP="003516AE">
      <w:pPr>
        <w:pStyle w:val="ListBullet"/>
      </w:pPr>
      <w:r>
        <w:t xml:space="preserve">Terraform Remote State Management </w:t>
      </w:r>
      <w:r>
        <w:sym w:font="Wingdings" w:char="F0E0"/>
      </w:r>
      <w:r>
        <w:t xml:space="preserve"> </w:t>
      </w:r>
      <w:proofErr w:type="spellStart"/>
      <w:proofErr w:type="gramStart"/>
      <w:r>
        <w:t>terraform.tfstate</w:t>
      </w:r>
      <w:proofErr w:type="spellEnd"/>
      <w:proofErr w:type="gramEnd"/>
      <w:r>
        <w:t xml:space="preserve"> </w:t>
      </w:r>
      <w:r>
        <w:sym w:font="Wingdings" w:char="F0E0"/>
      </w:r>
      <w:r>
        <w:t>This is important file because it store all the information regarding what you have made resource so it good thing that we can store this file on Remote .</w:t>
      </w:r>
    </w:p>
    <w:p w14:paraId="48D88152" w14:textId="20FFC0FF" w:rsidR="00933BC3" w:rsidRDefault="00933BC3" w:rsidP="00933BC3">
      <w:pPr>
        <w:pStyle w:val="ListParagraph"/>
      </w:pPr>
      <w:r w:rsidRPr="00933BC3">
        <w:drawing>
          <wp:inline distT="0" distB="0" distL="0" distR="0" wp14:anchorId="0E9BBECC" wp14:editId="4019100D">
            <wp:extent cx="4426775" cy="1713230"/>
            <wp:effectExtent l="0" t="0" r="0" b="1270"/>
            <wp:docPr id="43314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47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4322" cy="171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49DD" w14:textId="36C11DD3" w:rsidR="00933BC3" w:rsidRDefault="00DB321E" w:rsidP="003516AE">
      <w:pPr>
        <w:pStyle w:val="ListBullet"/>
      </w:pPr>
      <w:r>
        <w:lastRenderedPageBreak/>
        <w:t xml:space="preserve">Using Remote State </w:t>
      </w:r>
      <w:proofErr w:type="gramStart"/>
      <w:r>
        <w:t>Management</w:t>
      </w:r>
      <w:proofErr w:type="gramEnd"/>
      <w:r>
        <w:t xml:space="preserve"> we can Manage Every Resource or we have history of what we have made using terraform.</w:t>
      </w:r>
    </w:p>
    <w:p w14:paraId="3717A87C" w14:textId="77777777" w:rsidR="00933BC3" w:rsidRDefault="00933BC3" w:rsidP="00933BC3">
      <w:pPr>
        <w:pStyle w:val="ListParagraph"/>
      </w:pPr>
    </w:p>
    <w:p w14:paraId="081F62A2" w14:textId="14BC6CBD" w:rsidR="00933BC3" w:rsidRDefault="00DB321E" w:rsidP="003516AE">
      <w:pPr>
        <w:pStyle w:val="ListBullet"/>
      </w:pPr>
      <w:r>
        <w:t xml:space="preserve">Project 1 </w:t>
      </w:r>
      <w:r>
        <w:sym w:font="Wingdings" w:char="F0E0"/>
      </w:r>
      <w:r>
        <w:t xml:space="preserve"> Deploy Static Website on AWS Using S3.</w:t>
      </w:r>
    </w:p>
    <w:p w14:paraId="126686D6" w14:textId="77777777" w:rsidR="00DB321E" w:rsidRDefault="00DB321E" w:rsidP="00DB321E">
      <w:pPr>
        <w:pStyle w:val="ListParagraph"/>
      </w:pPr>
    </w:p>
    <w:p w14:paraId="09DA2FC0" w14:textId="65C589D0" w:rsidR="00DB321E" w:rsidRDefault="00DB321E" w:rsidP="00DB321E">
      <w:pPr>
        <w:pStyle w:val="ListBullet"/>
      </w:pPr>
      <w:r w:rsidRPr="00DB321E">
        <w:drawing>
          <wp:inline distT="0" distB="0" distL="0" distR="0" wp14:anchorId="6644D6EA" wp14:editId="4D1C557B">
            <wp:extent cx="5082540" cy="2528238"/>
            <wp:effectExtent l="0" t="0" r="3810" b="5715"/>
            <wp:docPr id="156367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71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623" cy="253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1773" w14:textId="08239023" w:rsidR="0021542D" w:rsidRDefault="0021542D" w:rsidP="0021542D">
      <w:pPr>
        <w:pStyle w:val="ListBullet"/>
      </w:pPr>
      <w:r>
        <w:t>Summary of this projects we need to follow.</w:t>
      </w:r>
    </w:p>
    <w:p w14:paraId="0C283CB2" w14:textId="778CDDC9" w:rsidR="00DB321E" w:rsidRPr="00DB321E" w:rsidRDefault="0021542D" w:rsidP="00DB321E">
      <w:pPr>
        <w:pStyle w:val="ListBullet"/>
      </w:pPr>
      <w:r w:rsidRPr="0021542D">
        <w:drawing>
          <wp:inline distT="0" distB="0" distL="0" distR="0" wp14:anchorId="72255B2E" wp14:editId="338E6024">
            <wp:extent cx="5128718" cy="3101340"/>
            <wp:effectExtent l="0" t="0" r="0" b="3810"/>
            <wp:docPr id="205431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13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0224" cy="310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21E" w:rsidRPr="00DB321E">
      <w:footerReference w:type="default" r:id="rId13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89D25E" w14:textId="77777777" w:rsidR="00351C1F" w:rsidRDefault="00351C1F">
      <w:r>
        <w:separator/>
      </w:r>
    </w:p>
    <w:p w14:paraId="7A581AAA" w14:textId="77777777" w:rsidR="00351C1F" w:rsidRDefault="00351C1F"/>
  </w:endnote>
  <w:endnote w:type="continuationSeparator" w:id="0">
    <w:p w14:paraId="2DB3F739" w14:textId="77777777" w:rsidR="00351C1F" w:rsidRDefault="00351C1F">
      <w:r>
        <w:continuationSeparator/>
      </w:r>
    </w:p>
    <w:p w14:paraId="6C2010C8" w14:textId="77777777" w:rsidR="00351C1F" w:rsidRDefault="00351C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98E129" w14:textId="77777777" w:rsidR="008918F2" w:rsidRDefault="00E34FE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5A3B61" w14:textId="77777777" w:rsidR="00351C1F" w:rsidRDefault="00351C1F">
      <w:r>
        <w:separator/>
      </w:r>
    </w:p>
    <w:p w14:paraId="21A4E26A" w14:textId="77777777" w:rsidR="00351C1F" w:rsidRDefault="00351C1F"/>
  </w:footnote>
  <w:footnote w:type="continuationSeparator" w:id="0">
    <w:p w14:paraId="783B4E9C" w14:textId="77777777" w:rsidR="00351C1F" w:rsidRDefault="00351C1F">
      <w:r>
        <w:continuationSeparator/>
      </w:r>
    </w:p>
    <w:p w14:paraId="1643AC16" w14:textId="77777777" w:rsidR="00351C1F" w:rsidRDefault="00351C1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1"/>
    <w:multiLevelType w:val="singleLevel"/>
    <w:tmpl w:val="0DA83E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A7DAC5A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2E41247"/>
    <w:multiLevelType w:val="hybridMultilevel"/>
    <w:tmpl w:val="E2C060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906CDF"/>
    <w:multiLevelType w:val="hybridMultilevel"/>
    <w:tmpl w:val="822C7308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E35697"/>
    <w:multiLevelType w:val="hybridMultilevel"/>
    <w:tmpl w:val="70AAC0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688487034">
    <w:abstractNumId w:val="2"/>
  </w:num>
  <w:num w:numId="2" w16cid:durableId="390346640">
    <w:abstractNumId w:val="1"/>
  </w:num>
  <w:num w:numId="3" w16cid:durableId="976102697">
    <w:abstractNumId w:val="4"/>
  </w:num>
  <w:num w:numId="4" w16cid:durableId="827748726">
    <w:abstractNumId w:val="6"/>
  </w:num>
  <w:num w:numId="5" w16cid:durableId="605620592">
    <w:abstractNumId w:val="0"/>
  </w:num>
  <w:num w:numId="6" w16cid:durableId="1210453919">
    <w:abstractNumId w:val="3"/>
  </w:num>
  <w:num w:numId="7" w16cid:durableId="14897814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4DB"/>
    <w:rsid w:val="000004DB"/>
    <w:rsid w:val="0004068E"/>
    <w:rsid w:val="001F0CCA"/>
    <w:rsid w:val="002109E5"/>
    <w:rsid w:val="0021542D"/>
    <w:rsid w:val="003516AE"/>
    <w:rsid w:val="00351C1F"/>
    <w:rsid w:val="00384C4B"/>
    <w:rsid w:val="00425F0D"/>
    <w:rsid w:val="00467017"/>
    <w:rsid w:val="006E4EBB"/>
    <w:rsid w:val="00713E5A"/>
    <w:rsid w:val="0073783D"/>
    <w:rsid w:val="008918F2"/>
    <w:rsid w:val="00933BC3"/>
    <w:rsid w:val="00A00F75"/>
    <w:rsid w:val="00B41922"/>
    <w:rsid w:val="00D61FAC"/>
    <w:rsid w:val="00DB321E"/>
    <w:rsid w:val="00E34FED"/>
    <w:rsid w:val="00E428BD"/>
    <w:rsid w:val="00E93456"/>
    <w:rsid w:val="00F22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2B8989"/>
  <w15:chartTrackingRefBased/>
  <w15:docId w15:val="{931400D6-3262-42F5-9BCB-CCF8DA484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8" w:qFormat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CCA"/>
  </w:style>
  <w:style w:type="paragraph" w:styleId="Heading1">
    <w:name w:val="heading 1"/>
    <w:basedOn w:val="Normal"/>
    <w:next w:val="Normal"/>
    <w:link w:val="Heading1Char"/>
    <w:uiPriority w:val="9"/>
    <w:qFormat/>
    <w:rsid w:val="001F0CCA"/>
    <w:pPr>
      <w:keepNext/>
      <w:keepLines/>
      <w:pBdr>
        <w:bottom w:val="single" w:sz="12" w:space="12" w:color="56152F" w:themeColor="accent4"/>
      </w:pBdr>
      <w:spacing w:before="460" w:after="480"/>
      <w:contextualSpacing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CCA"/>
    <w:pPr>
      <w:keepNext/>
      <w:keepLines/>
      <w:spacing w:before="460"/>
      <w:contextualSpacing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0CCA"/>
    <w:pPr>
      <w:keepNext/>
      <w:keepLines/>
      <w:spacing w:before="460"/>
      <w:contextualSpacing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0CCA"/>
    <w:pPr>
      <w:keepNext/>
      <w:keepLines/>
      <w:spacing w:before="460"/>
      <w:contextualSpacing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CCA"/>
    <w:pPr>
      <w:keepNext/>
      <w:keepLines/>
      <w:spacing w:before="460"/>
      <w:contextualSpacing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0CCA"/>
    <w:pPr>
      <w:keepNext/>
      <w:keepLines/>
      <w:spacing w:before="460"/>
      <w:contextualSpacing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0CCA"/>
    <w:pPr>
      <w:keepNext/>
      <w:keepLines/>
      <w:spacing w:before="460"/>
      <w:contextualSpacing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CCA"/>
    <w:pPr>
      <w:keepNext/>
      <w:keepLines/>
      <w:spacing w:before="460"/>
      <w:contextualSpacing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0CCA"/>
    <w:pPr>
      <w:keepNext/>
      <w:keepLines/>
      <w:spacing w:before="460"/>
      <w:contextualSpacing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1F0CCA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713E5A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F0CCA"/>
    <w:rPr>
      <w:rFonts w:asciiTheme="majorHAnsi" w:eastAsiaTheme="majorEastAsia" w:hAnsiTheme="majorHAnsi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0CCA"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0CCA"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0CCA"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0CCA"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0CCA"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0CCA"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0CCA"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8"/>
    <w:qFormat/>
    <w:rsid w:val="00F22C48"/>
    <w:rPr>
      <w:color w:val="731C3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5F0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F0D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5F0D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5F0D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5F0D"/>
    <w:pPr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5F0D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5F0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5F0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5F0D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5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5F0D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5F0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5F0D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F0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F0D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5F0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5F0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5F0D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25F0D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5F0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5F0D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425F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5F0D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5F0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5F0D"/>
    <w:rPr>
      <w:rFonts w:ascii="Consolas" w:hAnsi="Consolas"/>
      <w:sz w:val="22"/>
      <w:szCs w:val="21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713E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713E5A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ListParagraph">
    <w:name w:val="List Paragraph"/>
    <w:basedOn w:val="Normal"/>
    <w:uiPriority w:val="34"/>
    <w:semiHidden/>
    <w:unhideWhenUsed/>
    <w:qFormat/>
    <w:rsid w:val="000004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5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Q-VIKASH\AppData\Roaming\Microsoft\Templates\Take%20notes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</Template>
  <TotalTime>261</TotalTime>
  <Pages>4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IQ-VIKASH</dc:creator>
  <cp:keywords/>
  <dc:description/>
  <cp:lastModifiedBy>Vikash Kumar</cp:lastModifiedBy>
  <cp:revision>1</cp:revision>
  <dcterms:created xsi:type="dcterms:W3CDTF">2024-08-02T03:30:00Z</dcterms:created>
  <dcterms:modified xsi:type="dcterms:W3CDTF">2024-08-02T07:51:00Z</dcterms:modified>
</cp:coreProperties>
</file>